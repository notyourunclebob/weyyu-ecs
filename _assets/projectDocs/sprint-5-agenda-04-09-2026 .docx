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CDD" w14:textId="77777777" w:rsidR="00575B64" w:rsidRPr="00D034EA" w:rsidRDefault="00BE7D6D">
      <w:pPr>
        <w:pStyle w:val="MeetingTitle"/>
        <w:rPr>
          <w:sz w:val="22"/>
        </w:rPr>
      </w:pPr>
      <w:sdt>
        <w:sdtPr>
          <w:rPr>
            <w:sz w:val="22"/>
          </w:rPr>
          <w:id w:val="4256954"/>
          <w:placeholder>
            <w:docPart w:val="DA91530C3346428D94524E7E85A7E768"/>
          </w:placeholder>
          <w:temporary/>
        </w:sdtPr>
        <w:sdtEndPr/>
        <w:sdtContent>
          <w:r w:rsidR="008D7E4B" w:rsidRPr="00D034EA">
            <w:rPr>
              <w:sz w:val="22"/>
            </w:rPr>
            <w:t>[Meeting Title]</w:t>
          </w:r>
        </w:sdtContent>
      </w:sdt>
    </w:p>
    <w:sdt>
      <w:sdtPr>
        <w:rPr>
          <w:sz w:val="22"/>
        </w:rPr>
        <w:id w:val="63719735"/>
        <w:placeholder>
          <w:docPart w:val="1860585FE88F41F28860D69AAA8BD24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09T00:00:00Z">
          <w:dateFormat w:val="M/d/yyyy"/>
          <w:lid w:val="en-US"/>
          <w:storeMappedDataAs w:val="dateTime"/>
          <w:calendar w:val="gregorian"/>
        </w:date>
      </w:sdtPr>
      <w:sdtEndPr/>
      <w:sdtContent>
        <w:p w14:paraId="3166F2C8" w14:textId="2C983C96" w:rsidR="00575B64" w:rsidRPr="00D034EA" w:rsidRDefault="00D94809">
          <w:pPr>
            <w:pStyle w:val="DateTime"/>
            <w:rPr>
              <w:sz w:val="22"/>
            </w:rPr>
          </w:pPr>
          <w:r>
            <w:rPr>
              <w:sz w:val="22"/>
            </w:rPr>
            <w:t>4/9/2026</w:t>
          </w:r>
        </w:p>
      </w:sdtContent>
    </w:sdt>
    <w:p w14:paraId="557CBAD9" w14:textId="79951FF7" w:rsidR="00575B64" w:rsidRPr="00D034EA" w:rsidRDefault="008419A3">
      <w:pPr>
        <w:pStyle w:val="DateTime"/>
        <w:rPr>
          <w:sz w:val="22"/>
        </w:rPr>
      </w:pPr>
      <w:r>
        <w:rPr>
          <w:sz w:val="22"/>
        </w:rPr>
        <w:t>1:30pm – 3:30pm</w:t>
      </w:r>
    </w:p>
    <w:p w14:paraId="2D18E8A8" w14:textId="58D84B25" w:rsidR="00575B64" w:rsidRPr="00D034EA" w:rsidRDefault="008D7E4B">
      <w:pPr>
        <w:pStyle w:val="AgendaInformation"/>
        <w:rPr>
          <w:sz w:val="22"/>
        </w:rPr>
      </w:pPr>
      <w:r w:rsidRPr="00D034EA">
        <w:rPr>
          <w:sz w:val="22"/>
        </w:rPr>
        <w:t xml:space="preserve">Attendees: </w:t>
      </w:r>
      <w:r w:rsidR="005000C6">
        <w:rPr>
          <w:sz w:val="22"/>
        </w:rPr>
        <w:t>Drew Macechern, James Wilson, Sean Morrow, Ryan McLaren</w:t>
      </w:r>
    </w:p>
    <w:p w14:paraId="2FA235FF" w14:textId="77777777" w:rsidR="00575B64" w:rsidRPr="00D034EA" w:rsidRDefault="00575B64">
      <w:pPr>
        <w:pStyle w:val="AgendaInformation"/>
        <w:rPr>
          <w:sz w:val="22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3732"/>
        <w:gridCol w:w="2871"/>
      </w:tblGrid>
      <w:tr w:rsidR="008419A3" w:rsidRPr="00D034EA" w14:paraId="2D66EB8B" w14:textId="77777777" w:rsidTr="008419A3">
        <w:tc>
          <w:tcPr>
            <w:tcW w:w="2037" w:type="dxa"/>
          </w:tcPr>
          <w:p w14:paraId="7CFE3D9E" w14:textId="62173A32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408EC944" w14:textId="77777777" w:rsidR="008419A3" w:rsidRPr="00D034EA" w:rsidRDefault="00BE7D6D" w:rsidP="008419A3">
            <w:pPr>
              <w:pStyle w:val="Event-Bold"/>
              <w:rPr>
                <w:sz w:val="22"/>
              </w:rPr>
            </w:pPr>
            <w:sdt>
              <w:sdtPr>
                <w:rPr>
                  <w:sz w:val="22"/>
                </w:rPr>
                <w:id w:val="78429759"/>
                <w:placeholder>
                  <w:docPart w:val="048DB8F15CB34BC8BA1364684C6CD891"/>
                </w:placeholder>
                <w:temporary/>
                <w:showingPlcHdr/>
              </w:sdtPr>
              <w:sdtEndPr/>
              <w:sdtContent>
                <w:r w:rsidR="008419A3" w:rsidRPr="00D034EA">
                  <w:rPr>
                    <w:sz w:val="22"/>
                  </w:rPr>
                  <w:t>[Introduction]</w:t>
                </w:r>
              </w:sdtContent>
            </w:sdt>
          </w:p>
          <w:sdt>
            <w:sdtPr>
              <w:rPr>
                <w:sz w:val="22"/>
              </w:rPr>
              <w:id w:val="1026925424"/>
              <w:placeholder>
                <w:docPart w:val="5E8A772F81BA4CF09912041042E21A82"/>
              </w:placeholder>
              <w:temporary/>
              <w:showingPlcHdr/>
            </w:sdtPr>
            <w:sdtEndPr/>
            <w:sdtContent>
              <w:p w14:paraId="40CBFAB6" w14:textId="77777777" w:rsidR="008419A3" w:rsidRDefault="008419A3" w:rsidP="008419A3">
                <w:pPr>
                  <w:pStyle w:val="Event"/>
                </w:pPr>
                <w:r>
                  <w:t>[Continental breakfast]</w:t>
                </w:r>
              </w:p>
              <w:p w14:paraId="6C5DFD1E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>
                  <w:t>[Welcome: Kari Hensien]</w:t>
                </w:r>
              </w:p>
            </w:sdtContent>
          </w:sdt>
        </w:tc>
        <w:tc>
          <w:tcPr>
            <w:tcW w:w="2871" w:type="dxa"/>
          </w:tcPr>
          <w:p w14:paraId="6CC46267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5000905" w14:textId="4B119B81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03108EB4" w14:textId="77777777" w:rsidTr="008419A3">
        <w:tc>
          <w:tcPr>
            <w:tcW w:w="2037" w:type="dxa"/>
          </w:tcPr>
          <w:p w14:paraId="60670E75" w14:textId="674D317F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CA28BF9" w14:textId="23E1088F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Demos</w:t>
            </w:r>
          </w:p>
          <w:p w14:paraId="2566E6F5" w14:textId="6A8A00F6" w:rsidR="004342FF" w:rsidRDefault="00D94809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App Feature Demo</w:t>
            </w:r>
          </w:p>
          <w:p w14:paraId="71F66152" w14:textId="0F3BBCB1" w:rsidR="004342FF" w:rsidRPr="00D034EA" w:rsidRDefault="00D94809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Report demo</w:t>
            </w:r>
          </w:p>
          <w:p w14:paraId="14006A72" w14:textId="1370B824" w:rsidR="008419A3" w:rsidRPr="00D034EA" w:rsidRDefault="008419A3" w:rsidP="008419A3">
            <w:pPr>
              <w:pStyle w:val="Event"/>
              <w:rPr>
                <w:sz w:val="22"/>
              </w:rPr>
            </w:pPr>
          </w:p>
        </w:tc>
        <w:tc>
          <w:tcPr>
            <w:tcW w:w="2871" w:type="dxa"/>
          </w:tcPr>
          <w:p w14:paraId="6F00615E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2F9C53D" w14:textId="1E37530F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203EBBBC" w14:textId="77777777" w:rsidTr="008419A3">
        <w:tc>
          <w:tcPr>
            <w:tcW w:w="2037" w:type="dxa"/>
          </w:tcPr>
          <w:p w14:paraId="2D3F4531" w14:textId="5E1FC300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F4E2C50" w14:textId="32B2BB13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Next steps</w:t>
            </w:r>
          </w:p>
          <w:p w14:paraId="567A9A0A" w14:textId="0C0F440E" w:rsidR="004342FF" w:rsidRPr="00D034EA" w:rsidRDefault="00D94809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Final testing and cleanup</w:t>
            </w:r>
          </w:p>
          <w:p w14:paraId="2B8F28AF" w14:textId="2539542F" w:rsidR="004C1FEF" w:rsidRPr="00D034EA" w:rsidRDefault="004C1FEF" w:rsidP="008419A3">
            <w:pPr>
              <w:pStyle w:val="Event"/>
              <w:rPr>
                <w:sz w:val="22"/>
              </w:rPr>
            </w:pPr>
          </w:p>
        </w:tc>
        <w:tc>
          <w:tcPr>
            <w:tcW w:w="2871" w:type="dxa"/>
          </w:tcPr>
          <w:p w14:paraId="2E1896C5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39F5A81A" w14:textId="21CA52E2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612BC8F1" w14:textId="77777777" w:rsidTr="008419A3">
        <w:tc>
          <w:tcPr>
            <w:tcW w:w="2037" w:type="dxa"/>
          </w:tcPr>
          <w:p w14:paraId="21B4EE18" w14:textId="314213C2" w:rsidR="008419A3" w:rsidRPr="00D034EA" w:rsidRDefault="008419A3" w:rsidP="008419A3">
            <w:pPr>
              <w:pStyle w:val="Event"/>
              <w:rPr>
                <w:rStyle w:val="PlaceholderText"/>
                <w:color w:val="auto"/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sdt>
            <w:sdtPr>
              <w:rPr>
                <w:sz w:val="22"/>
              </w:rPr>
              <w:id w:val="1028796233"/>
              <w:placeholder>
                <w:docPart w:val="E77BE007AED24C77A0DF2CB8469571E0"/>
              </w:placeholder>
              <w:temporary/>
              <w:showingPlcHdr/>
            </w:sdtPr>
            <w:sdtEndPr/>
            <w:sdtContent>
              <w:p w14:paraId="351EDD8B" w14:textId="77777777" w:rsidR="008419A3" w:rsidRPr="00D034EA" w:rsidRDefault="008419A3" w:rsidP="008419A3">
                <w:pPr>
                  <w:pStyle w:val="Event-Bold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[Wrap-up]</w:t>
                </w:r>
              </w:p>
            </w:sdtContent>
          </w:sdt>
          <w:sdt>
            <w:sdtPr>
              <w:rPr>
                <w:sz w:val="22"/>
              </w:rPr>
              <w:id w:val="1028796227"/>
              <w:placeholder>
                <w:docPart w:val="45C72FA7F2594F9581FC9A5CB7EA6D5F"/>
              </w:placeholder>
              <w:temporary/>
              <w:showingPlcHdr/>
            </w:sdtPr>
            <w:sdtEndPr/>
            <w:sdtContent>
              <w:p w14:paraId="7C25FAA1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[Q&amp;A panel: All speakers]</w:t>
                </w:r>
              </w:p>
            </w:sdtContent>
          </w:sdt>
        </w:tc>
        <w:tc>
          <w:tcPr>
            <w:tcW w:w="2871" w:type="dxa"/>
          </w:tcPr>
          <w:p w14:paraId="580CEA39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028270BE" w14:textId="49DB1B7C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</w:tbl>
    <w:p w14:paraId="67C8ADED" w14:textId="77777777" w:rsidR="00575B64" w:rsidRPr="00D034EA" w:rsidRDefault="008D7E4B">
      <w:pPr>
        <w:pStyle w:val="MeetingTitle"/>
        <w:rPr>
          <w:sz w:val="22"/>
        </w:rPr>
      </w:pPr>
      <w:r w:rsidRPr="00D034EA">
        <w:rPr>
          <w:sz w:val="22"/>
        </w:rPr>
        <w:t>Additional Information:</w:t>
      </w:r>
    </w:p>
    <w:p w14:paraId="18C54EEB" w14:textId="77777777" w:rsidR="00575B64" w:rsidRDefault="00BE7D6D">
      <w:pPr>
        <w:pStyle w:val="AdditionalInformation"/>
      </w:pPr>
      <w:sdt>
        <w:sdtPr>
          <w:rPr>
            <w:sz w:val="22"/>
          </w:rPr>
          <w:id w:val="78429876"/>
          <w:placeholder>
            <w:docPart w:val="DC5AED790F154AAFBA5CF038F1332030"/>
          </w:placeholder>
          <w:temporary/>
          <w:showingPlcHdr/>
        </w:sdtPr>
        <w:sdtEndPr/>
        <w:sdtContent>
          <w:r w:rsidR="008D7E4B">
            <w:t>[</w:t>
          </w:r>
          <w:r w:rsidR="008D7E4B">
            <w:rPr>
              <w:rStyle w:val="PlaceholderText"/>
              <w:color w:val="auto"/>
            </w:rPr>
            <w:t>Add any additional instructions, comments, or directions in this section.]</w:t>
          </w:r>
        </w:sdtContent>
      </w:sdt>
    </w:p>
    <w:sectPr w:rsidR="00575B64" w:rsidSect="00575B64">
      <w:headerReference w:type="default" r:id="rId9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E30F" w14:textId="77777777" w:rsidR="00BE7D6D" w:rsidRDefault="00BE7D6D">
      <w:r>
        <w:separator/>
      </w:r>
    </w:p>
  </w:endnote>
  <w:endnote w:type="continuationSeparator" w:id="0">
    <w:p w14:paraId="261EE8AA" w14:textId="77777777" w:rsidR="00BE7D6D" w:rsidRDefault="00BE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CB75" w14:textId="77777777" w:rsidR="00BE7D6D" w:rsidRDefault="00BE7D6D">
      <w:r>
        <w:separator/>
      </w:r>
    </w:p>
  </w:footnote>
  <w:footnote w:type="continuationSeparator" w:id="0">
    <w:p w14:paraId="5F3426FD" w14:textId="77777777" w:rsidR="00BE7D6D" w:rsidRDefault="00BE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71"/>
      <w:gridCol w:w="4269"/>
    </w:tblGrid>
    <w:tr w:rsidR="00EB458F" w14:paraId="21ABFED0" w14:textId="77777777" w:rsidTr="00EB458F">
      <w:tc>
        <w:tcPr>
          <w:tcW w:w="4428" w:type="dxa"/>
        </w:tcPr>
        <w:p w14:paraId="675EC51C" w14:textId="77777777" w:rsidR="00EB458F" w:rsidRPr="00EB458F" w:rsidRDefault="00EB458F" w:rsidP="00EB458F">
          <w:pPr>
            <w:pStyle w:val="Header"/>
            <w:rPr>
              <w:color w:val="BFBFBF" w:themeColor="background1" w:themeShade="BF"/>
            </w:rPr>
          </w:pPr>
          <w:r w:rsidRPr="00EB458F">
            <w:rPr>
              <w:color w:val="BFBFBF" w:themeColor="background1" w:themeShade="BF"/>
              <w:sz w:val="96"/>
            </w:rPr>
            <w:t>Agenda</w:t>
          </w:r>
        </w:p>
      </w:tc>
      <w:tc>
        <w:tcPr>
          <w:tcW w:w="4428" w:type="dxa"/>
        </w:tcPr>
        <w:p w14:paraId="39BCA375" w14:textId="77777777" w:rsidR="00EB458F" w:rsidRDefault="00EB458F" w:rsidP="00EB458F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B494F8C" wp14:editId="667D733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4D782A5" w14:textId="77777777" w:rsidR="00EB458F" w:rsidRDefault="00EB458F" w:rsidP="00EB458F">
          <w:pPr>
            <w:pStyle w:val="Header"/>
            <w:jc w:val="right"/>
          </w:pPr>
        </w:p>
        <w:p w14:paraId="2ABB9DD4" w14:textId="77777777" w:rsidR="00EB458F" w:rsidRDefault="00EB458F" w:rsidP="00EB458F">
          <w:pPr>
            <w:pStyle w:val="Header"/>
            <w:jc w:val="right"/>
          </w:pPr>
        </w:p>
        <w:p w14:paraId="7AA29618" w14:textId="77777777" w:rsidR="00EB458F" w:rsidRDefault="00EB458F" w:rsidP="00EB458F">
          <w:pPr>
            <w:pStyle w:val="Header"/>
            <w:jc w:val="right"/>
          </w:pPr>
        </w:p>
        <w:p w14:paraId="4A650CE1" w14:textId="77777777" w:rsidR="00EB458F" w:rsidRPr="00EB458F" w:rsidRDefault="00EB458F" w:rsidP="00EB458F">
          <w:pPr>
            <w:pStyle w:val="Header"/>
            <w:jc w:val="right"/>
            <w:rPr>
              <w:b/>
              <w:color w:val="1F497D" w:themeColor="text2"/>
            </w:rPr>
          </w:pPr>
          <w:r w:rsidRPr="00EB458F">
            <w:rPr>
              <w:b/>
              <w:color w:val="1F497D" w:themeColor="text2"/>
            </w:rPr>
            <w:t>Capstone Project</w:t>
          </w:r>
        </w:p>
      </w:tc>
    </w:tr>
  </w:tbl>
  <w:p w14:paraId="5E5B3AB1" w14:textId="77777777" w:rsidR="00575B64" w:rsidRPr="00EB458F" w:rsidRDefault="00575B64" w:rsidP="00EB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9B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68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220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44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21688">
    <w:abstractNumId w:val="3"/>
  </w:num>
  <w:num w:numId="2" w16cid:durableId="514003825">
    <w:abstractNumId w:val="2"/>
  </w:num>
  <w:num w:numId="3" w16cid:durableId="762803171">
    <w:abstractNumId w:val="1"/>
  </w:num>
  <w:num w:numId="4" w16cid:durableId="9897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8F"/>
    <w:rsid w:val="00084DD2"/>
    <w:rsid w:val="000D00C4"/>
    <w:rsid w:val="00131ABE"/>
    <w:rsid w:val="00301F1D"/>
    <w:rsid w:val="003F0062"/>
    <w:rsid w:val="004342FF"/>
    <w:rsid w:val="004C1FEF"/>
    <w:rsid w:val="005000C6"/>
    <w:rsid w:val="00563D1D"/>
    <w:rsid w:val="00575B64"/>
    <w:rsid w:val="0062025E"/>
    <w:rsid w:val="006C5EF2"/>
    <w:rsid w:val="007466D6"/>
    <w:rsid w:val="008419A3"/>
    <w:rsid w:val="008D7E4B"/>
    <w:rsid w:val="0096338A"/>
    <w:rsid w:val="00AD5BED"/>
    <w:rsid w:val="00AE0E21"/>
    <w:rsid w:val="00BE7D6D"/>
    <w:rsid w:val="00CF509B"/>
    <w:rsid w:val="00D034EA"/>
    <w:rsid w:val="00D70C62"/>
    <w:rsid w:val="00D94809"/>
    <w:rsid w:val="00EB458F"/>
    <w:rsid w:val="00F43FAD"/>
    <w:rsid w:val="00F67391"/>
    <w:rsid w:val="00F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095345"/>
  <w15:docId w15:val="{8CB96169-895B-4B2E-9702-7F523197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64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00575B64"/>
    <w:pPr>
      <w:spacing w:before="3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75B64"/>
    <w:rPr>
      <w:color w:val="D9D9D9" w:themeColor="background1" w:themeShade="D9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1"/>
    <w:rsid w:val="00575B64"/>
    <w:rPr>
      <w:b/>
      <w:sz w:val="18"/>
    </w:rPr>
  </w:style>
  <w:style w:type="character" w:styleId="PlaceholderText">
    <w:name w:val="Placeholder Text"/>
    <w:basedOn w:val="DefaultParagraphFont"/>
    <w:uiPriority w:val="99"/>
    <w:semiHidden/>
    <w:rsid w:val="00575B64"/>
    <w:rPr>
      <w:color w:val="808080"/>
    </w:rPr>
  </w:style>
  <w:style w:type="table" w:styleId="TableGrid">
    <w:name w:val="Table Grid"/>
    <w:basedOn w:val="TableNormal"/>
    <w:uiPriority w:val="1"/>
    <w:rsid w:val="00575B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vent-Bold">
    <w:name w:val="Event - Bold"/>
    <w:basedOn w:val="Event"/>
    <w:qFormat/>
    <w:rsid w:val="00575B64"/>
    <w:rPr>
      <w:b/>
    </w:rPr>
  </w:style>
  <w:style w:type="paragraph" w:customStyle="1" w:styleId="DateTime">
    <w:name w:val="Date &amp; Time"/>
    <w:basedOn w:val="Normal"/>
    <w:qFormat/>
    <w:rsid w:val="00575B64"/>
    <w:pPr>
      <w:spacing w:after="300"/>
      <w:contextualSpacing/>
    </w:pPr>
  </w:style>
  <w:style w:type="paragraph" w:customStyle="1" w:styleId="AgendaInformation">
    <w:name w:val="Agenda Information"/>
    <w:basedOn w:val="Normal"/>
    <w:qFormat/>
    <w:rsid w:val="00575B64"/>
    <w:pPr>
      <w:spacing w:after="600" w:line="336" w:lineRule="auto"/>
      <w:contextualSpacing/>
    </w:pPr>
  </w:style>
  <w:style w:type="paragraph" w:customStyle="1" w:styleId="Event">
    <w:name w:val="Event"/>
    <w:basedOn w:val="Normal"/>
    <w:qFormat/>
    <w:rsid w:val="00575B64"/>
    <w:pPr>
      <w:spacing w:after="80"/>
    </w:pPr>
  </w:style>
  <w:style w:type="paragraph" w:customStyle="1" w:styleId="AdditionalInformation">
    <w:name w:val="Additional Information"/>
    <w:basedOn w:val="AgendaInformation"/>
    <w:qFormat/>
    <w:rsid w:val="00575B64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64"/>
    <w:rPr>
      <w:rFonts w:ascii="Tahoma" w:hAnsi="Tahoma" w:cs="Tahoma"/>
      <w:sz w:val="16"/>
      <w:szCs w:val="16"/>
    </w:rPr>
  </w:style>
  <w:style w:type="paragraph" w:customStyle="1" w:styleId="AgendaHeading">
    <w:name w:val="Agenda Heading"/>
    <w:basedOn w:val="Normal"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customStyle="1" w:styleId="MeetingTitle">
    <w:name w:val="Meeting Title"/>
    <w:basedOn w:val="Normal"/>
    <w:qFormat/>
    <w:rsid w:val="00575B64"/>
    <w:pPr>
      <w:spacing w:before="3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B64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64"/>
    <w:rPr>
      <w:sz w:val="18"/>
    </w:rPr>
  </w:style>
  <w:style w:type="paragraph" w:customStyle="1" w:styleId="PlaceholderAutotext58">
    <w:name w:val="PlaceholderAutotext_58"/>
    <w:rsid w:val="00575B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090347\AppData\Roaming\Microsoft\Templates\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91530C3346428D94524E7E85A7E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BDA7C-B2B6-488A-B157-F121A15172F6}"/>
      </w:docPartPr>
      <w:docPartBody>
        <w:p w:rsidR="00E32380" w:rsidRDefault="001B7B01">
          <w:pPr>
            <w:pStyle w:val="DA91530C3346428D94524E7E85A7E768"/>
          </w:pPr>
          <w:r>
            <w:t>[Meeting Title]</w:t>
          </w:r>
        </w:p>
      </w:docPartBody>
    </w:docPart>
    <w:docPart>
      <w:docPartPr>
        <w:name w:val="1860585FE88F41F28860D69AAA8BD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EDA0-69C9-4F96-BDE4-E3199BF4A42A}"/>
      </w:docPartPr>
      <w:docPartBody>
        <w:p w:rsidR="00E32380" w:rsidRDefault="001B7B01">
          <w:pPr>
            <w:pStyle w:val="1860585FE88F41F28860D69AAA8BD24E"/>
          </w:pPr>
          <w:r>
            <w:t>[Pick the date]</w:t>
          </w:r>
        </w:p>
      </w:docPartBody>
    </w:docPart>
    <w:docPart>
      <w:docPartPr>
        <w:name w:val="DC5AED790F154AAFBA5CF038F1332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6CBD-089B-456F-AD7C-8D30AD11E635}"/>
      </w:docPartPr>
      <w:docPartBody>
        <w:p w:rsidR="00E32380" w:rsidRDefault="001B7B01">
          <w:pPr>
            <w:pStyle w:val="DC5AED790F154AAFBA5CF038F1332030"/>
          </w:pPr>
          <w:r>
            <w:t>[</w:t>
          </w:r>
          <w:r>
            <w:rPr>
              <w:rStyle w:val="PlaceholderText"/>
            </w:rPr>
            <w:t>Add any additional instructions, comments, or directions in this section.]</w:t>
          </w:r>
        </w:p>
      </w:docPartBody>
    </w:docPart>
    <w:docPart>
      <w:docPartPr>
        <w:name w:val="048DB8F15CB34BC8BA1364684C6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68C0-A5F4-44E6-B1DF-1029FB3B3E55}"/>
      </w:docPartPr>
      <w:docPartBody>
        <w:p w:rsidR="005E06E0" w:rsidRDefault="00E447B6" w:rsidP="00E447B6">
          <w:pPr>
            <w:pStyle w:val="048DB8F15CB34BC8BA1364684C6CD891"/>
          </w:pPr>
          <w:r>
            <w:t>[Introduction]</w:t>
          </w:r>
        </w:p>
      </w:docPartBody>
    </w:docPart>
    <w:docPart>
      <w:docPartPr>
        <w:name w:val="5E8A772F81BA4CF09912041042E2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2CC7-077A-4371-AB2B-32B61CB113F2}"/>
      </w:docPartPr>
      <w:docPartBody>
        <w:p w:rsidR="00E447B6" w:rsidRDefault="00E447B6">
          <w:pPr>
            <w:pStyle w:val="Event"/>
          </w:pPr>
          <w:r>
            <w:t>[Continental breakfast]</w:t>
          </w:r>
        </w:p>
        <w:p w:rsidR="005E06E0" w:rsidRDefault="00E447B6" w:rsidP="00E447B6">
          <w:pPr>
            <w:pStyle w:val="5E8A772F81BA4CF09912041042E21A82"/>
          </w:pPr>
          <w:r>
            <w:t>[Welcome: Kari Hensien]</w:t>
          </w:r>
        </w:p>
      </w:docPartBody>
    </w:docPart>
    <w:docPart>
      <w:docPartPr>
        <w:name w:val="E77BE007AED24C77A0DF2CB84695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C5139-EA50-4258-86F9-275A5DFC51DE}"/>
      </w:docPartPr>
      <w:docPartBody>
        <w:p w:rsidR="005E06E0" w:rsidRDefault="00E447B6" w:rsidP="00E447B6">
          <w:pPr>
            <w:pStyle w:val="E77BE007AED24C77A0DF2CB8469571E0"/>
          </w:pPr>
          <w:r>
            <w:t>[Wrap-up]</w:t>
          </w:r>
        </w:p>
      </w:docPartBody>
    </w:docPart>
    <w:docPart>
      <w:docPartPr>
        <w:name w:val="45C72FA7F2594F9581FC9A5CB7EA6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C2AD-3B09-4EA4-A0E9-7C6EFBFECF1F}"/>
      </w:docPartPr>
      <w:docPartBody>
        <w:p w:rsidR="005E06E0" w:rsidRDefault="00E447B6" w:rsidP="00E447B6">
          <w:pPr>
            <w:pStyle w:val="45C72FA7F2594F9581FC9A5CB7EA6D5F"/>
          </w:pPr>
          <w:r>
            <w:t>[Q&amp;A panel: All speakers]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380"/>
    <w:rsid w:val="00084DD2"/>
    <w:rsid w:val="00144B92"/>
    <w:rsid w:val="001B7B01"/>
    <w:rsid w:val="002A4E8A"/>
    <w:rsid w:val="00465AF1"/>
    <w:rsid w:val="005A7197"/>
    <w:rsid w:val="005E06E0"/>
    <w:rsid w:val="007466D6"/>
    <w:rsid w:val="00813E28"/>
    <w:rsid w:val="008E2F85"/>
    <w:rsid w:val="00AD5BED"/>
    <w:rsid w:val="00AE0E21"/>
    <w:rsid w:val="00CF509B"/>
    <w:rsid w:val="00E32380"/>
    <w:rsid w:val="00E4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91530C3346428D94524E7E85A7E768">
    <w:name w:val="DA91530C3346428D94524E7E85A7E768"/>
  </w:style>
  <w:style w:type="paragraph" w:customStyle="1" w:styleId="1860585FE88F41F28860D69AAA8BD24E">
    <w:name w:val="1860585FE88F41F28860D69AAA8BD24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48DB8F15CB34BC8BA1364684C6CD891">
    <w:name w:val="048DB8F15CB34BC8BA1364684C6CD891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5E8A772F81BA4CF09912041042E21A82">
    <w:name w:val="5E8A772F81BA4CF09912041042E21A82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Event">
    <w:name w:val="Event"/>
    <w:basedOn w:val="Normal"/>
    <w:qFormat/>
    <w:rsid w:val="00E447B6"/>
    <w:pPr>
      <w:spacing w:after="80" w:line="240" w:lineRule="auto"/>
    </w:pPr>
    <w:rPr>
      <w:rFonts w:eastAsiaTheme="minorHAnsi"/>
      <w:sz w:val="18"/>
    </w:rPr>
  </w:style>
  <w:style w:type="paragraph" w:customStyle="1" w:styleId="DC5AED790F154AAFBA5CF038F1332030">
    <w:name w:val="DC5AED790F154AAFBA5CF038F1332030"/>
  </w:style>
  <w:style w:type="paragraph" w:customStyle="1" w:styleId="E77BE007AED24C77A0DF2CB8469571E0">
    <w:name w:val="E77BE007AED24C77A0DF2CB8469571E0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45C72FA7F2594F9581FC9A5CB7EA6D5F">
    <w:name w:val="45C72FA7F2594F9581FC9A5CB7EA6D5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060BF-7A1C-4F8C-9F24-F29755361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agenda.dotx</Template>
  <TotalTime>32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</vt:lpstr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</dc:title>
  <dc:subject/>
  <dc:creator>Author</dc:creator>
  <cp:keywords/>
  <cp:lastModifiedBy>J Wilson</cp:lastModifiedBy>
  <cp:revision>11</cp:revision>
  <cp:lastPrinted>2006-08-01T17:47:00Z</cp:lastPrinted>
  <dcterms:created xsi:type="dcterms:W3CDTF">2015-12-07T15:36:00Z</dcterms:created>
  <dcterms:modified xsi:type="dcterms:W3CDTF">2026-04-09T15:09:00Z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TC101695579990</vt:lpwstr>
  </property>
</Properties>
</file>